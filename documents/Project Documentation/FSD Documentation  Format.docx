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jc w:val="center"/>
      </w:pPr>
      <w:r>
        <w:t>Full Stack Development with MERN</w:t>
      </w:r>
    </w:p>
    <w:p>
      <w:pPr>
        <w:pStyle w:val="2"/>
        <w:jc w:val="center"/>
      </w:pPr>
      <w:r>
        <w:t>Project Documentation Format</w:t>
      </w:r>
    </w:p>
    <w:p/>
    <w:p>
      <w:pPr>
        <w:pStyle w:val="2"/>
      </w:pPr>
      <w:r>
        <w:t>1. Introduction</w:t>
      </w:r>
    </w:p>
    <w:p>
      <w:r>
        <w:t>Project Title: ShopEZ – One-Stop Shop For Online Purchases</w:t>
      </w:r>
    </w:p>
    <w:p>
      <w:r>
        <w:t>Team ID: LTVIP2026TMIDS47881</w:t>
      </w:r>
    </w:p>
    <w:p>
      <w:r>
        <w:t>Team Membeer</w:t>
      </w:r>
    </w:p>
    <w:p>
      <w:r>
        <w:t>- Akhila Kakarla – Frontend Developer</w:t>
      </w:r>
    </w:p>
    <w:p>
      <w:r>
        <w:t>- Muni Navya Sree– Backend Developer</w:t>
      </w:r>
    </w:p>
    <w:p>
      <w:r>
        <w:t>- Suda vyshnavi</w:t>
      </w:r>
      <w:bookmarkStart w:id="0" w:name="_GoBack"/>
      <w:bookmarkEnd w:id="0"/>
      <w:r>
        <w:t xml:space="preserve"> – Database Administrator</w:t>
      </w:r>
    </w:p>
    <w:p>
      <w:pPr>
        <w:pStyle w:val="2"/>
      </w:pPr>
      <w:r>
        <w:t>2. Project Overview</w:t>
      </w:r>
    </w:p>
    <w:p>
      <w:r>
        <w:t>Purpose:</w:t>
      </w:r>
    </w:p>
    <w:p>
      <w:r>
        <w:t>ShopEZ is an online e-commerce platform designed to provide users with a seamless and secure shopping experience. The goal of the project is to create a full-stack web application using the MERN stack that allows users to browse products, add items to cart, and complete purchases efficiently.</w:t>
      </w:r>
    </w:p>
    <w:p>
      <w:r>
        <w:t>Features:</w:t>
      </w:r>
    </w:p>
    <w:p>
      <w:r>
        <w:t>- User Registration and Login</w:t>
      </w:r>
    </w:p>
    <w:p>
      <w:r>
        <w:t>- Product Listing and Search</w:t>
      </w:r>
    </w:p>
    <w:p>
      <w:r>
        <w:t>- Shopping Cart Functionality</w:t>
      </w:r>
    </w:p>
    <w:p>
      <w:r>
        <w:t>- Secure Checkout Process</w:t>
      </w:r>
    </w:p>
    <w:p>
      <w:r>
        <w:t>- Order History and Tracking</w:t>
      </w:r>
    </w:p>
    <w:p>
      <w:r>
        <w:t>- Admin Product Management</w:t>
      </w:r>
    </w:p>
    <w:p>
      <w:pPr>
        <w:pStyle w:val="2"/>
      </w:pPr>
      <w:r>
        <w:t>3. Architecture</w:t>
      </w:r>
    </w:p>
    <w:p>
      <w:r>
        <w:t>Frontend:</w:t>
      </w:r>
    </w:p>
    <w:p>
      <w:r>
        <w:t>Built using React.js to create a responsive and dynamic user interface. Components are structured for reusability and efficient state management.</w:t>
      </w:r>
    </w:p>
    <w:p>
      <w:r>
        <w:t>Backend:</w:t>
      </w:r>
    </w:p>
    <w:p>
      <w:r>
        <w:t>Developed using Node.js and Express.js to handle API requests, authentication, business logic, and communication between frontend and database.</w:t>
      </w:r>
    </w:p>
    <w:p>
      <w:r>
        <w:t>Database:</w:t>
      </w:r>
    </w:p>
    <w:p>
      <w:r>
        <w:t>MongoDB is used as the NoSQL database to store user information, product details, orders, and cart data. Mongoose is used for schema modeling.</w:t>
      </w:r>
    </w:p>
    <w:p>
      <w:pPr>
        <w:pStyle w:val="2"/>
      </w:pPr>
      <w:r>
        <w:t>4. Setup Instructions</w:t>
      </w:r>
    </w:p>
    <w:p>
      <w:r>
        <w:t>Prerequisites:</w:t>
      </w:r>
    </w:p>
    <w:p>
      <w:r>
        <w:t>- Node.js</w:t>
      </w:r>
    </w:p>
    <w:p>
      <w:r>
        <w:t>- MongoDB</w:t>
      </w:r>
    </w:p>
    <w:p>
      <w:r>
        <w:t>- npm or yarn</w:t>
      </w:r>
    </w:p>
    <w:p>
      <w:r>
        <w:t>Installation:</w:t>
      </w:r>
    </w:p>
    <w:p>
      <w:r>
        <w:t>1. Clone the repository.</w:t>
      </w:r>
    </w:p>
    <w:p>
      <w:r>
        <w:t>2. Navigate to client and server directories.</w:t>
      </w:r>
    </w:p>
    <w:p>
      <w:r>
        <w:t>3. Run 'npm install' in both directories.</w:t>
      </w:r>
    </w:p>
    <w:p>
      <w:r>
        <w:t>4. Configure environment variables.</w:t>
      </w:r>
    </w:p>
    <w:p>
      <w:r>
        <w:t>5. Start the application using 'npm start'.</w:t>
      </w:r>
    </w:p>
    <w:p>
      <w:pPr>
        <w:pStyle w:val="2"/>
      </w:pPr>
      <w:r>
        <w:t>5. Folder Structure</w:t>
      </w:r>
    </w:p>
    <w:p>
      <w:r>
        <w:t>Client: Contains React components, pages, services, and assets.</w:t>
      </w:r>
    </w:p>
    <w:p>
      <w:r>
        <w:t>Server: Contains routes, controllers, models, middleware, and configuration files.</w:t>
      </w:r>
    </w:p>
    <w:p>
      <w:pPr>
        <w:pStyle w:val="2"/>
      </w:pPr>
      <w:r>
        <w:t>6. Running the Application</w:t>
      </w:r>
    </w:p>
    <w:p>
      <w:r>
        <w:t>Frontend: npm start (inside client directory)</w:t>
      </w:r>
    </w:p>
    <w:p>
      <w:r>
        <w:t>Backend: npm start (inside server directory)</w:t>
      </w:r>
    </w:p>
    <w:p>
      <w:pPr>
        <w:pStyle w:val="2"/>
      </w:pPr>
      <w:r>
        <w:t>7. API Documentation</w:t>
      </w:r>
    </w:p>
    <w:p>
      <w:r>
        <w:t>Key Endpoints:</w:t>
      </w:r>
    </w:p>
    <w:p>
      <w:r>
        <w:t>POST /api/users/register – Register new user</w:t>
      </w:r>
    </w:p>
    <w:p>
      <w:r>
        <w:t>POST /api/users/login – User login</w:t>
      </w:r>
    </w:p>
    <w:p>
      <w:r>
        <w:t>GET /api/products – Get all products</w:t>
      </w:r>
    </w:p>
    <w:p>
      <w:r>
        <w:t>POST /api/orders – Create new order</w:t>
      </w:r>
    </w:p>
    <w:p>
      <w:pPr>
        <w:pStyle w:val="2"/>
      </w:pPr>
      <w:r>
        <w:t>8. Authentication</w:t>
      </w:r>
    </w:p>
    <w:p>
      <w:r>
        <w:t>Authentication is implemented using JSON Web Tokens (JWT). Users receive a token upon login which is used to access protected routes. Passwords are securely hashed before storage.</w:t>
      </w:r>
    </w:p>
    <w:p>
      <w:pPr>
        <w:pStyle w:val="2"/>
      </w:pPr>
      <w:r>
        <w:t>9. User Interface</w:t>
      </w:r>
    </w:p>
    <w:p>
      <w:r>
        <w:t>The application features a clean and responsive UI including homepage, product listing page, cart page, login/register forms, and checkout page.</w:t>
      </w:r>
    </w:p>
    <w:p>
      <w:pPr>
        <w:pStyle w:val="2"/>
      </w:pPr>
      <w:r>
        <w:t>10. Testing</w:t>
      </w:r>
    </w:p>
    <w:p>
      <w:r>
        <w:t>Unit testing is performed using Jest and backend API testing is conducted using Postman. Manual testing ensures UI responsiveness and functionality.</w:t>
      </w:r>
    </w:p>
    <w:p>
      <w:pPr>
        <w:pStyle w:val="2"/>
      </w:pPr>
      <w:r>
        <w:t>11. Screenshots or Demo</w:t>
      </w:r>
    </w:p>
    <w:p>
      <w:r>
        <w:t>Screenshots of the homepage, product page, cart, and checkout process are included.</w:t>
      </w:r>
    </w:p>
    <w:p>
      <w:r>
        <w:t>Demo Link: (Add deployment link here)</w:t>
      </w:r>
    </w:p>
    <w:p>
      <w:pPr>
        <w:pStyle w:val="2"/>
      </w:pPr>
      <w:r>
        <w:t>12. Known Issues</w:t>
      </w:r>
    </w:p>
    <w:p>
      <w:r>
        <w:t>Occasional delay in product loading if database response is slow. Payment gateway integration may require additional configuration.</w:t>
      </w:r>
    </w:p>
    <w:p>
      <w:pPr>
        <w:pStyle w:val="2"/>
      </w:pPr>
      <w:r>
        <w:t>13. Future Enhancements</w:t>
      </w:r>
    </w:p>
    <w:p>
      <w:r>
        <w:t>- Integration with multiple payment gateways</w:t>
      </w:r>
    </w:p>
    <w:p>
      <w:r>
        <w:t>- AI-based product recommendations</w:t>
      </w:r>
    </w:p>
    <w:p>
      <w:r>
        <w:t>- Mobile application version</w:t>
      </w:r>
    </w:p>
    <w:p>
      <w:r>
        <w:t>- Advanced analytics dashboard for admin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</Pages>
  <Words>426</Words>
  <Characters>2587</Characters>
  <Lines>77</Lines>
  <Paragraphs>65</Paragraphs>
  <CharactersWithSpaces>2955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2026-02-19T03:02:02Z</dcterms:modified>
</cp:coreProperties>
</file>